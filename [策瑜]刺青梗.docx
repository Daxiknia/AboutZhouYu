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E5DBF0" w14:textId="77777777" w:rsidR="00000000" w:rsidRDefault="00000000"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——融你我之血，入你我之身。从此</w:t>
      </w:r>
      <w:r>
        <w:rPr>
          <w:rFonts w:ascii="Arial"/>
          <w:color w:val="595959"/>
          <w:shd w:val="clear" w:color="auto" w:fill="FFFFFF"/>
        </w:rPr>
        <w:t>从血肉相系，如同一人。</w:t>
      </w:r>
      <w:r>
        <w:t xml:space="preserve"> </w:t>
      </w:r>
    </w:p>
    <w:p w14:paraId="3233644C" w14:textId="77777777" w:rsidR="00000000" w:rsidRDefault="00000000">
      <w:pPr>
        <w:rPr>
          <w:rFonts w:hint="eastAsia"/>
        </w:rPr>
      </w:pPr>
    </w:p>
    <w:p w14:paraId="789B96D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孙策还记得第一次见到周瑜的时候，他注意到的是周瑜白皙的肤色。</w:t>
      </w:r>
    </w:p>
    <w:p w14:paraId="03F6B124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——肤白胜雪，他一直以为是书中才有的描写，而且是对女子的描写。</w:t>
      </w:r>
    </w:p>
    <w:p w14:paraId="29F66F72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他看到他的时候，周瑜正站在桃树下，衬着舒城的桃花儿，少年温润如玉。让孙策第一眼就打定主意，要和这人成为至交。</w:t>
      </w:r>
    </w:p>
    <w:p w14:paraId="6E1E392F" w14:textId="77777777" w:rsidR="00000000" w:rsidRDefault="00000000">
      <w:pPr>
        <w:rPr>
          <w:rFonts w:hint="eastAsia"/>
        </w:rPr>
      </w:pPr>
    </w:p>
    <w:p w14:paraId="1884B8F0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想到这里，孙策看了看旁边脱了衣服准备下温泉的周瑜，又想起外面风雪交加，这里却是春意融融，不由得勾起嘴角，柔声说，公瑾。周瑜闻声回头，看见孙策不知什么时候把衣物扒了个干净，便有种不好的预感。</w:t>
      </w:r>
    </w:p>
    <w:p w14:paraId="36B7823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孙策走近他，左手伸到他膝窝，右手搂在他肩背，周瑜还没反应过来，便被孙策一个打横抱起，在孙策怀抱中走向温泉。</w:t>
      </w:r>
    </w:p>
    <w:p w14:paraId="390B4635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孙策在泉水之中坐下，也顺势把周瑜放在自己腿上，定定地看着他。</w:t>
      </w:r>
    </w:p>
    <w:p w14:paraId="00912B03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开始时候，周瑜还能脸不红心不跳的和他对视，但是……在孙策透着情欲的眼神中，周瑜耳垂都开始发红，慢慢的转开了眼。</w:t>
      </w:r>
    </w:p>
    <w:p w14:paraId="5C2BB7B4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就在周瑜转头的时候，孙策原本放在周瑜腰间的手也开始动了，从腰慢慢向上，一寸一寸，抚过周瑜的腰、胸、肩膀、锁骨、颈项、下颌、脸颊，最后停留在周瑜漆黑明亮，仿佛蕴含着星空的而且只为他一人流露情感的眼睛。低声呢喃，公瑾，公瑾。边说边吻上他的眼睛，细致的亲吻让周瑜恍惚以为自己的眼睛是孙策的猎物。</w:t>
      </w:r>
    </w:p>
    <w:p w14:paraId="1433554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眨了眨眼睛，周瑜不甘示弱的也从孙策的眼睛开始吻起，停在了颈项，一口咬上了孙策的喉结。满意的听到孙策吃痛的声音。他却没有松口，慢慢的咬，用犬牙细细的磨，直到尝到了鲜血的味道。周瑜抬头，将血抹在自己唇上，绽开一个明艳的笑，很甜。</w:t>
      </w:r>
    </w:p>
    <w:p w14:paraId="105B3E6B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孙策也笑，无比张扬。他用手抚摸着周瑜的唇，将上面的血抹开，低声说，喜欢么？喜欢就接着咬，你想要多少都没问题，只要你喜欢。</w:t>
      </w:r>
    </w:p>
    <w:p w14:paraId="17763623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他的话就像是吻落在周瑜身上一样，让周瑜浑身发热，他将自己的唇送上去，呢喃着说，你自己尝尝。好，孙策回道。</w:t>
      </w:r>
    </w:p>
    <w:p w14:paraId="2D079716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这个吻有些粗暴，孙策先是把周瑜唇上的血舔了个干净，说了句还不够甜，然后边用牙细细的磨周瑜的唇，磨出了一丝血线之后用舌尖来来回回的扫，那感觉让周瑜觉得孙策拿了根羽毛在心头抚过一般，孙策又用唾液润着那道口子，直到那里不在出血才又含混着说，这才叫甜。</w:t>
      </w:r>
    </w:p>
    <w:p w14:paraId="173BED94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接着他唇舌带着侵略性的意味闯入了周瑜湿热的口腔，抓住了周瑜因为泉水而湿润的长发，使他扬起了头，接受他的吻。周瑜闭上了眼，感觉着孙策的舔舐着他口腔的每一处，吮吸着他的舌，扫过他每一寸齿列。最后勾住他的舌，濡沫相换。</w:t>
      </w:r>
    </w:p>
    <w:p w14:paraId="7115FE49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周瑜的手勾住孙策的颈项，一点点的向下，一遍又一遍的用手指抚摸着孙策的脊柱。孙策觉得自己的后背像有一把火，而点起这把火的就是周瑜的手。孙策放开了周瑜的唇，在分开的唇瓣之间，牵出一丝银线。</w:t>
      </w:r>
    </w:p>
    <w:p w14:paraId="73C92735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公瑾，他低声说，这是你招我的。周瑜挑眉，那又如何？孙策一愣，没有想到自己的恋人今天如此具有攻击性。不过……他喜欢。不如何，孙策回道，眼神慢慢变得锐利，透出一种危险的情欲，而这种凌厉在下一刻又变得无比缠绵，我想要你，不、我想干你。尾音低沉，如同上好的蜂蜜一般粘稠。</w:t>
      </w:r>
    </w:p>
    <w:p w14:paraId="06F223A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“那你就来啊，想要怎么样，都、可、以。”周瑜又绽出了一个明艳的笑，那笑容里充满了挑衅，但也充满了缠绵的情欲。</w:t>
      </w:r>
    </w:p>
    <w:p w14:paraId="124E79D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</w:p>
    <w:p w14:paraId="67A4DB1C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周瑜被孙策轻柔地放在池边，勾住孙策的脖颈，拉下来，轻轻地咬他的嘴唇，呢喃道，</w:t>
      </w:r>
      <w:r>
        <w:rPr>
          <w:rFonts w:hint="eastAsia"/>
        </w:rPr>
        <w:lastRenderedPageBreak/>
        <w:t>那么，你到底想怎么样呢？</w:t>
      </w:r>
    </w:p>
    <w:p w14:paraId="3A76AF3E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被他的话撩拨得全身发热，恨不得将他揉入骨血，将他拆吃入腹。狠狠地占有他，让他浑身都是自己的精液，让他的眼神再无焦距、迷离惑人，让他的口中除了呻吟只能喊出伯符二字，让他的身体的每一寸接受他的触碰时都会颤抖，让他头脑中只有自己一个人。让他完完全全的属于自己，让周公瑾是孙伯符的人，只是孙伯符的人。</w:t>
      </w:r>
    </w:p>
    <w:p w14:paraId="762DB0D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的吻细碎而惑人的落在周瑜身体的每一寸，从额头到眼睛，再到下颌、锁骨，在锁骨上慢慢吸吮，吻出一个个红印子，用手轻轻一碰就能感觉到周瑜的颤抖。满意的向下，舔了下周瑜已经挺立的乳头，听着身下人压抑不住的呻吟声，满意的亮出一个笑容，将乳头包裹在唇舌之中，慢慢舔舐着，轻咬着，在上面留下清浅的牙印。再往下，到了周瑜平坦却结实的腹部，舌尖在上面画圈，水渍一路蜿蜒而下。</w:t>
      </w:r>
    </w:p>
    <w:p w14:paraId="51E627B5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最后，孙策的唇舌来到了周瑜已经挺立的性器，孙策沿着上面突起的青筋舔舐着，然后将吻落在了顶端，嘴唇含住，笔直吞入，舌不停，一路抚慰。深入至喉头，舌顶住上颚，弹到周瑜的性器上面。周瑜猛一吸气，险些射出来。伯符，他喊道，别、慢点…我想，和你一起。说着，用手插入孙策的黑发之中，让湿透的头发一一划过指尖。</w:t>
      </w:r>
    </w:p>
    <w:p w14:paraId="058E317C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孙策能明显感到周瑜的欲望在胀大，他也明显感觉到，自己硬了，因为周瑜算不上情话的情话，这话是那么的撩人，没有甜言蜜语却也像糖浆一样包裹着自己。</w:t>
      </w:r>
    </w:p>
    <w:p w14:paraId="3B0D16A6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吐出周瑜的欲望，唇上还带着周瑜的气息与他接吻，手抚摸着他的脊背和腰眼，然后松开周瑜的唇，将手指放入他嘴里，温热的口腔包裹着他的手指，周瑜用舌慢慢舔着孙策的手指，很细致的舔，从指尖到指根，还有指缝间都一一舔过，当孙策当指头从周瑜口中拿出来的时候，上面满是水色，湿漉漉的。</w:t>
      </w:r>
    </w:p>
    <w:p w14:paraId="002AA56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还不够热么？周瑜看着他的男人笑道。够了，而且应该也够紧。孙策回应他，手上不停，摸到被已经被泉水偎的有些软的穴口，用刚被周瑜含过的手指一点点的探进去，穴口很软，也有种说不出来的韧，那里会一开一合的咬住孙策的手指，像是让他快点进去一样。</w:t>
      </w:r>
    </w:p>
    <w:p w14:paraId="7F189571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公瑾，孙策抬头，要进去了呢。周瑜脸上红的不行，偏还逞强道，进就进去，废什么话。孙策闻言一笑，将手指放了进去。周瑜整个人都抖了一下，小声唔了一下。这时，孙策含住了他白润的耳垂儿，含糊说道，公瑾，我比你还了解你自己。说着，便轻车熟路地摸到了周瑜的敏感点，周瑜又是一颤，用手勾住了孙策。</w:t>
      </w:r>
    </w:p>
    <w:p w14:paraId="6D2A0A42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还在含着周瑜的耳垂儿，在上面留下牙印，说道，想让我动么？周瑜瞪他一眼，他便不再戏弄周瑜，在那一处动了起来。快一点……周瑜满脸通红，连脚趾也蜷缩起来，闭着眼断断续续的说。孙策开心的松开周瑜耳垂儿，转向他嘴唇，在上面吸吮舔咬，手上也更是研磨压揉，感觉到周瑜身体的抖动，他便用剩下的一只手箍住周瑜的根部，看着周瑜带着情欲的眼神说，不是说一起么？笑容张扬而缠绵。</w:t>
      </w:r>
    </w:p>
    <w:p w14:paraId="00D87819" w14:textId="77777777" w:rsidR="00000000" w:rsidRDefault="00000000">
      <w:pPr>
        <w:rPr>
          <w:rFonts w:hint="eastAsia"/>
        </w:rPr>
      </w:pPr>
    </w:p>
    <w:p w14:paraId="0B83FCC6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也笑，他知道他的恋人今天打定注意要欺负他。他咬着孙策的耳廓，含糊着说，伯符，我想要你。一边说着，一边直起腰，用手扶着孙策挺立的性器，摩擦着，打算直接坐下去。孙策被他的话语和动作弄得一愣，唯一的想法就是把周瑜按翻在池边，狠狠地干。</w:t>
      </w:r>
    </w:p>
    <w:p w14:paraId="6184F96B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不过呢，孙策想，不能这样。他眨眨眼睛，他今天是要欺负他的恋人的，所以不能这么轻易地就把持不住。</w:t>
      </w:r>
    </w:p>
    <w:p w14:paraId="456159C5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他扶住周瑜的腰，手指在腰眼上揉着，另一只手就撑开周瑜的穴口，抚平褶皱，手指往里深入，觉得差不多的时候就再伸进一根手指，直到那里可以容下三根手指的时候，孙策便扶着恋人柔韧的腰，慢慢向下。</w:t>
      </w:r>
    </w:p>
    <w:p w14:paraId="42BDBF45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他亲着周瑜的脸孔，腰上用力，一个挺身，便进入了周瑜。有了泉水的滋润和足够长的前戏，周瑜并没有感觉到疼，却感觉到了一种满足。</w:t>
      </w:r>
    </w:p>
    <w:p w14:paraId="045F98B4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他的恋人正在他的体内，是他容貌俊美无俦的恋人，是他强势霸道却又温柔缠绵的恋</w:t>
      </w:r>
      <w:r>
        <w:rPr>
          <w:rFonts w:hint="eastAsia"/>
        </w:rPr>
        <w:lastRenderedPageBreak/>
        <w:t>人，是他笑起来可以让阳光失色、笑起来可以囊括这个天下的恋人，是他智谋无双而勇猛过人、可令万人追随的恋人。</w:t>
      </w:r>
    </w:p>
    <w:p w14:paraId="6271F4AD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他的恋人可以是万千人所追随的吴侯、讨逆，也只可以是他一人的孙伯符。是他无论怎么看都那么好，特别好，哪里都好的孙伯符。</w:t>
      </w:r>
    </w:p>
    <w:p w14:paraId="48C46F08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这么想着，周瑜吻着孙策的唇，低声呢喃，用力些……你不是想干我么？那就快些。</w:t>
      </w:r>
    </w:p>
    <w:p w14:paraId="32E46C1C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孙策看着他，不动，他说，你不也想要我么？那你自己动动看。</w:t>
      </w:r>
    </w:p>
    <w:p w14:paraId="00143EB9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周瑜便自己上下动腰，缓慢的动着，让孙策的欲望顶在自己的敏感点，慢慢的擦过或者慢慢的顶弄，磨得自己都快要受不了的时候，他亲了亲孙策，低声说，伯符……动一动……</w:t>
      </w:r>
    </w:p>
    <w:p w14:paraId="23B6FCCD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等着就是这句话，他猛地一挺腰，大力进出。让周瑜呻吟的声音中带着一丝呜咽。听着恋人带着哭腔的声音，孙策更加卖力，他将周瑜压倒在了池边，大开大阖，摩擦着，整根顶入，又完全抽出。他顶弄周瑜最敏感的地方，又慢下来细细研磨。手在周瑜的腰上大力的揉着，周瑜也不觉得疼，只觉得舒服，呻吟的声音情欲更浓。孙策嘴唇含住周瑜胸前突起，轻咬慢磨，腰上却更加用力，让周瑜的呻吟声哭腔更重。</w:t>
      </w:r>
    </w:p>
    <w:p w14:paraId="3E0D03C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伯符，周瑜的声音像是被含化的糖，又像是带着钩子的感觉，包裹着孙策，让孙策觉得周瑜用钩子在心头抓了一把。我……后面的话没有说出来，便因为孙策的用力进入啊了一声。凤眼斜睨着孙策，却也因为发红的眼角而少了威严多了情色。</w:t>
      </w:r>
    </w:p>
    <w:p w14:paraId="14573028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我们…一起。孙策用手揽住周瑜的腰，将他的呻吟尽数吞入，另一只手抚摸过周瑜的全身。最后，当周瑜射在小腹的时候，孙策也射在了周瑜体内。</w:t>
      </w:r>
    </w:p>
    <w:p w14:paraId="6FDF24D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周瑜窝在孙策怀里，有一下没一下的玩着他湿透的黑发，闭眼享受着孙策的按摩。</w:t>
      </w:r>
    </w:p>
    <w:p w14:paraId="5E95B37C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这时，孙策抚摸着他光裸的背说“公瑾，知道刺青么？”“当然，怎么了？你什么时候喜欢这玩意儿了？”“我只是想让整个江东都知道你是我的。”孙策的笑容里带着满满的占有欲。周瑜笑着回道“就算让全天下都知道，又有何妨？”说着，直起身来。”说吧，你想怎么样？“</w:t>
      </w:r>
    </w:p>
    <w:p w14:paraId="3013724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孙策直视周瑜，“我想。以你我之血，入你我之身。从此</w:t>
      </w:r>
      <w:r>
        <w:rPr>
          <w:rFonts w:ascii="Arial"/>
          <w:color w:val="595959"/>
          <w:shd w:val="clear" w:color="auto" w:fill="FFFFFF"/>
        </w:rPr>
        <w:t>从血肉相系，如同一人。</w:t>
      </w:r>
      <w:r>
        <w:rPr>
          <w:rFonts w:hint="eastAsia"/>
        </w:rPr>
        <w:t>”</w:t>
      </w:r>
    </w:p>
    <w:p w14:paraId="75145D5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周瑜绽开无比明艳的笑容“好。你想怎么做，都随你。”</w:t>
      </w:r>
    </w:p>
    <w:p w14:paraId="294DD85B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因为你是我的恋人，因为你我互为半身，因为你我本为一体。</w:t>
      </w:r>
    </w:p>
    <w:p w14:paraId="2A71D761" w14:textId="77777777" w:rsidR="00000000" w:rsidRDefault="00000000">
      <w:pPr>
        <w:rPr>
          <w:rFonts w:hint="eastAsia"/>
        </w:rPr>
      </w:pPr>
    </w:p>
    <w:p w14:paraId="6C60602E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周瑜的肤色很白，即使当年上了战场之后也很白，更不要说现在。</w:t>
      </w:r>
    </w:p>
    <w:p w14:paraId="4856AA8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的手放在周瑜脚踝，抚摸着，一路向上，笔直而有力的腿，柔韧的腰，平坦而结实的小腹，胸口，锁骨，下颌，脸颊，最后停在周瑜左眼的眼角。周瑜有一双狭长的凤眼，不同于孙策的桃花眼那么的动人心魄，让人看过一眼就再也忘不了。周瑜的眼睛蕴含着星空，让人在不经意间为之着迷。而让这双眼中流露特殊感情的人却只有一人，只有孙伯符。</w:t>
      </w:r>
    </w:p>
    <w:p w14:paraId="3FD9444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拿来了一把匕首和一个碟子，匕首上没有什么繁复的雕花，只有柄上有只栩栩如生的老虎。他与周瑜左手相对，在掌心用匕首轻轻一划，匕首锋利，立时就有两道血线顺手掌蜿蜒而下，在空中汇于一线，落在碟子中。他执起周瑜的手，用唇舌舐去上面的血，呢喃道，真的很甜。</w:t>
      </w:r>
    </w:p>
    <w:p w14:paraId="0D1D30F6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将需要用到的草药汁研磨过后，分别放入碟子，在其中加入两人的血，调和在一起之后所有的颜色都暗了下去。孙策又拿来了一杯并不清澈的水，在周瑜不解的目光下开口“惹意牵裙散，非常少量，不会让你动不了，不过……”周瑜了然，拿过杯子一饮而尽，附在孙策耳边道，你拿的东西，即使是毒药我也喝。</w:t>
      </w:r>
    </w:p>
    <w:p w14:paraId="33EC06B0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孙策的反应是激烈的吻他，吻的有些窒息的时候才放开，然后亲吻他的眼角低声说，要开始了。</w:t>
      </w:r>
    </w:p>
    <w:p w14:paraId="00C9660F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周瑜笑说，好。</w:t>
      </w:r>
    </w:p>
    <w:p w14:paraId="495CF1F0" w14:textId="77777777" w:rsidR="00000000" w:rsidRDefault="00000000">
      <w:pPr>
        <w:rPr>
          <w:rFonts w:hint="eastAsia"/>
        </w:rPr>
      </w:pPr>
    </w:p>
    <w:p w14:paraId="0DBA6FA4" w14:textId="77777777" w:rsidR="00000000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从周瑜的脚踝开始，用银针小心谨慎地占着黑色与粉色的颜料描绘着树枝与花儿。因为惹意牵裙的原因，周瑜能感觉的疼，但并不是非常强烈，而且还伴着奇异的快感。树枝从脚踝慢慢向小腿内侧生长，孙策的吻也跟着落在周瑜的小腿上。上面开满了桃花儿，就像舒城的桃花儿一样的绚烂耀眼。</w:t>
      </w:r>
    </w:p>
    <w:p w14:paraId="4459914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桃花儿开到了腰际，就像当年开到他们心里的情愫一样。</w:t>
      </w:r>
    </w:p>
    <w:p w14:paraId="3B278BE4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公瑾，孙策说，你比桃花儿还美。去你的。周瑜瞪他一眼，却因为孙策遍布腿上的吻而少了力度。“别拿形容女人的词来说我。”“好。”孙策从善如流。</w:t>
      </w:r>
    </w:p>
    <w:p w14:paraId="772E72A8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从左腿蜿蜒而上的桃花儿停在了腰际，开出了最灿烂的样子。孙策也换了红色的颜料，如同当年江面的火的颜色。</w:t>
      </w:r>
    </w:p>
    <w:p w14:paraId="4BF18626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坐在周瑜的背后，凝视他光裸的背，灼热的目光让周瑜觉得后背有一把火，偏孙策还用手指让这把火撩得更旺。他控制不住的小声呻吟着。孙策听见这声音便开始笑，笑容里带着情色却也有温柔，他的恋人因为他的抚摸而感到舒服，他很开心也很满足。</w:t>
      </w:r>
    </w:p>
    <w:p w14:paraId="0BB44809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他将吻烙在他的背脊上，同时针也开始带着热度在他的背上笔走游龙。孙策的吻跟着笔锋一起落在周瑜背上的每一寸，左手在绕过周瑜腋下，将他圈在自己环中，手在他的胸口不安分的动着。</w:t>
      </w:r>
    </w:p>
    <w:p w14:paraId="1E3C27C9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孙策勾勒着轮廓，慢慢地，那个轮廓变为了正展翅欲飞的丹凤，它高昂着头，展开自己的双翼，尾伸直，爪锋利。身上的羽毛绽放着万千光芒，犹如一团正燃烧的火焰，把一切都燃尽。</w:t>
      </w:r>
    </w:p>
    <w:p w14:paraId="04CF0B70" w14:textId="77777777" w:rsidR="00043CEF" w:rsidRDefault="00000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周瑜的背后是一副丹凤朝阳，高傲的丹凤追逐着它心中的日光，日光也温柔的回赠它辉煌。</w:t>
      </w:r>
    </w:p>
    <w:sectPr w:rsidR="00043CE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3CEF"/>
    <w:rsid w:val="0074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BD703"/>
  <w15:chartTrackingRefBased/>
  <w15:docId w15:val="{7A688C7D-01F6-4F86-8FC8-DE439979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4</Pages>
  <Words>747</Words>
  <Characters>4260</Characters>
  <Application>Microsoft Office Word</Application>
  <DocSecurity>0</DocSecurity>
  <PresentationFormat/>
  <Lines>35</Lines>
  <Paragraphs>9</Paragraphs>
  <Slides>0</Slides>
  <Notes>0</Notes>
  <HiddenSlides>0</HiddenSlides>
  <MMClips>0</MMClips>
  <ScaleCrop>false</ScaleCrop>
  <Manager/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——融你我之血，入你我之身。从此从血肉相系，如同一人。</dc:title>
  <dc:subject/>
  <dc:creator>admin</dc:creator>
  <cp:keywords/>
  <dc:description/>
  <cp:lastModifiedBy>涉 江</cp:lastModifiedBy>
  <cp:revision>2</cp:revision>
  <dcterms:created xsi:type="dcterms:W3CDTF">2026-06-07T16:04:00Z</dcterms:created>
  <dcterms:modified xsi:type="dcterms:W3CDTF">2026-06-07T16:04:00Z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2052-8.1.0.3238</vt:lpwstr>
  </property>
</Properties>
</file>